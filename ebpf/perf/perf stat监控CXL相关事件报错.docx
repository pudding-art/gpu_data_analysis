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768BB" w:rsidRPr="00682E8A" w:rsidRDefault="003A6482">
      <w:pPr>
        <w:rPr>
          <w:rFonts w:ascii="Times" w:hAnsi="Times"/>
          <w:b/>
          <w:bCs/>
        </w:rPr>
      </w:pPr>
      <w:proofErr w:type="spellStart"/>
      <w:r w:rsidRPr="00682E8A">
        <w:rPr>
          <w:rFonts w:ascii="Times" w:hAnsi="Times"/>
          <w:b/>
          <w:bCs/>
        </w:rPr>
        <w:t>OS:Ubuntu</w:t>
      </w:r>
      <w:proofErr w:type="spellEnd"/>
      <w:r w:rsidRPr="00682E8A">
        <w:rPr>
          <w:rFonts w:ascii="Times" w:hAnsi="Times"/>
          <w:b/>
          <w:bCs/>
        </w:rPr>
        <w:t xml:space="preserve"> 22.04, kernel 6.5.0</w:t>
      </w:r>
    </w:p>
    <w:p w:rsidR="003A6482" w:rsidRPr="00682E8A" w:rsidRDefault="003A6482">
      <w:pPr>
        <w:rPr>
          <w:rFonts w:ascii="Times" w:hAnsi="Times"/>
          <w:b/>
          <w:bCs/>
        </w:rPr>
      </w:pPr>
      <w:r w:rsidRPr="00682E8A">
        <w:rPr>
          <w:rFonts w:ascii="Times" w:hAnsi="Times"/>
          <w:b/>
          <w:bCs/>
        </w:rPr>
        <w:t xml:space="preserve">Perf version: 6.5.0, 6.5.13, 6.6.0 </w:t>
      </w:r>
      <w:r w:rsidRPr="00682E8A">
        <w:rPr>
          <w:rFonts w:ascii="Times" w:hAnsi="Times"/>
          <w:b/>
          <w:bCs/>
        </w:rPr>
        <w:t>都试过</w:t>
      </w:r>
    </w:p>
    <w:p w:rsidR="003A6482" w:rsidRPr="00682E8A" w:rsidRDefault="003A6482">
      <w:pPr>
        <w:rPr>
          <w:rFonts w:ascii="Times" w:hAnsi="Times"/>
        </w:rPr>
      </w:pPr>
    </w:p>
    <w:p w:rsidR="003A6482" w:rsidRPr="00682E8A" w:rsidRDefault="003A6482">
      <w:pPr>
        <w:rPr>
          <w:rFonts w:ascii="Times" w:hAnsi="Times"/>
        </w:rPr>
      </w:pPr>
      <w:r w:rsidRPr="00682E8A">
        <w:rPr>
          <w:rFonts w:ascii="Times" w:hAnsi="Times"/>
        </w:rPr>
        <w:t>Perf list | grep cxl</w:t>
      </w:r>
      <w:r w:rsidRPr="00682E8A">
        <w:rPr>
          <w:rFonts w:ascii="Times" w:hAnsi="Times"/>
        </w:rPr>
        <w:t>输出如下结果：</w:t>
      </w:r>
    </w:p>
    <w:p w:rsidR="003A6482" w:rsidRPr="00682E8A" w:rsidRDefault="003A6482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6ECB148D" wp14:editId="5BDD57A6">
            <wp:extent cx="5274310" cy="6534150"/>
            <wp:effectExtent l="0" t="0" r="0" b="6350"/>
            <wp:docPr id="93669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3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BD" w:rsidRPr="00682E8A" w:rsidRDefault="007706BD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  <w:b/>
          <w:bCs/>
          <w:sz w:val="30"/>
          <w:szCs w:val="30"/>
        </w:rPr>
      </w:pPr>
      <w:r w:rsidRPr="00682E8A">
        <w:rPr>
          <w:rFonts w:ascii="Times" w:hAnsi="Times"/>
          <w:b/>
          <w:bCs/>
          <w:sz w:val="30"/>
          <w:szCs w:val="30"/>
        </w:rPr>
        <w:lastRenderedPageBreak/>
        <w:t>问题：</w:t>
      </w:r>
    </w:p>
    <w:p w:rsidR="00DA0214" w:rsidRPr="00682E8A" w:rsidRDefault="00DA0214">
      <w:pPr>
        <w:rPr>
          <w:rFonts w:ascii="Times" w:hAnsi="Times"/>
        </w:rPr>
      </w:pPr>
    </w:p>
    <w:p w:rsidR="007706BD" w:rsidRPr="00682E8A" w:rsidRDefault="007706BD">
      <w:pPr>
        <w:rPr>
          <w:rFonts w:ascii="Times" w:hAnsi="Times"/>
        </w:rPr>
      </w:pPr>
      <w:r w:rsidRPr="00682E8A">
        <w:rPr>
          <w:rFonts w:ascii="Times" w:hAnsi="Times"/>
        </w:rPr>
        <w:t>但是</w:t>
      </w:r>
      <w:r w:rsidRPr="00682E8A">
        <w:rPr>
          <w:rFonts w:ascii="Times" w:hAnsi="Times"/>
          <w:b/>
          <w:bCs/>
          <w:color w:val="FF0000"/>
        </w:rPr>
        <w:t>使用</w:t>
      </w:r>
      <w:r w:rsidRPr="00682E8A">
        <w:rPr>
          <w:rFonts w:ascii="Times" w:hAnsi="Times"/>
          <w:b/>
          <w:bCs/>
          <w:color w:val="FF0000"/>
        </w:rPr>
        <w:t xml:space="preserve">perf stat -e </w:t>
      </w:r>
      <w:proofErr w:type="spellStart"/>
      <w:r w:rsidRPr="00682E8A">
        <w:rPr>
          <w:rFonts w:ascii="Times" w:hAnsi="Times"/>
          <w:b/>
          <w:bCs/>
          <w:color w:val="FF0000"/>
        </w:rPr>
        <w:t>unc_cha_tor_inserts.ia_hit_cxl_acc</w:t>
      </w:r>
      <w:proofErr w:type="spellEnd"/>
      <w:r w:rsidRPr="00682E8A">
        <w:rPr>
          <w:rFonts w:ascii="Times" w:hAnsi="Times"/>
          <w:b/>
          <w:bCs/>
          <w:color w:val="FF0000"/>
        </w:rPr>
        <w:t xml:space="preserve"> sleep 5</w:t>
      </w:r>
      <w:r w:rsidRPr="00682E8A">
        <w:rPr>
          <w:rFonts w:ascii="Times" w:hAnsi="Times"/>
          <w:b/>
          <w:bCs/>
          <w:color w:val="FF0000"/>
        </w:rPr>
        <w:t>的时候出现错误</w:t>
      </w:r>
      <w:r w:rsidRPr="00682E8A">
        <w:rPr>
          <w:rFonts w:ascii="Times" w:hAnsi="Times"/>
          <w:b/>
          <w:bCs/>
          <w:color w:val="FF0000"/>
        </w:rPr>
        <w:t>,</w:t>
      </w:r>
      <w:r w:rsidRPr="00682E8A">
        <w:rPr>
          <w:rFonts w:ascii="Times" w:hAnsi="Times"/>
        </w:rPr>
        <w:t xml:space="preserve"> </w:t>
      </w:r>
      <w:r w:rsidRPr="00682E8A">
        <w:rPr>
          <w:rFonts w:ascii="Times" w:hAnsi="Times"/>
        </w:rPr>
        <w:t>没有这个</w:t>
      </w:r>
      <w:r w:rsidRPr="00682E8A">
        <w:rPr>
          <w:rFonts w:ascii="Times" w:hAnsi="Times"/>
        </w:rPr>
        <w:t>event</w:t>
      </w:r>
      <w:r w:rsidRPr="00682E8A">
        <w:rPr>
          <w:rFonts w:ascii="Times" w:hAnsi="Times"/>
        </w:rPr>
        <w:t>：</w:t>
      </w:r>
    </w:p>
    <w:p w:rsidR="007706BD" w:rsidRPr="00682E8A" w:rsidRDefault="007706BD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5BDB326B" wp14:editId="7B164CC0">
            <wp:extent cx="5274310" cy="1419860"/>
            <wp:effectExtent l="0" t="0" r="0" b="2540"/>
            <wp:docPr id="1789015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15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4" w:rsidRPr="00682E8A" w:rsidRDefault="00DA0214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</w:rPr>
      </w:pPr>
      <w:r w:rsidRPr="00682E8A">
        <w:rPr>
          <w:rFonts w:ascii="Times" w:hAnsi="Times"/>
        </w:rPr>
        <w:t>用其他操作系统和</w:t>
      </w:r>
      <w:r w:rsidRPr="00682E8A">
        <w:rPr>
          <w:rFonts w:ascii="Times" w:hAnsi="Times"/>
        </w:rPr>
        <w:t>perf</w:t>
      </w:r>
      <w:r w:rsidRPr="00682E8A">
        <w:rPr>
          <w:rFonts w:ascii="Times" w:hAnsi="Times"/>
        </w:rPr>
        <w:t>配置相同的服务器平台可以正常使用，结果如下：</w:t>
      </w:r>
    </w:p>
    <w:p w:rsidR="00DA0214" w:rsidRPr="00682E8A" w:rsidRDefault="00DA0214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0FCD6A34" wp14:editId="6086D896">
            <wp:extent cx="5274310" cy="1054735"/>
            <wp:effectExtent l="0" t="0" r="0" b="0"/>
            <wp:docPr id="2033798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8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4" w:rsidRPr="00682E8A" w:rsidRDefault="00DA0214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</w:rPr>
      </w:pPr>
      <w:r w:rsidRPr="00682E8A">
        <w:rPr>
          <w:rFonts w:ascii="Times" w:hAnsi="Times"/>
        </w:rPr>
        <w:t>请问是否为服务器</w:t>
      </w:r>
      <w:r w:rsidRPr="00682E8A">
        <w:rPr>
          <w:rFonts w:ascii="Times" w:hAnsi="Times"/>
        </w:rPr>
        <w:t>BIOS</w:t>
      </w:r>
      <w:r w:rsidRPr="00682E8A">
        <w:rPr>
          <w:rFonts w:ascii="Times" w:hAnsi="Times"/>
        </w:rPr>
        <w:t>配置或者其他相关的问题？可否在贵司的服务器上尝试一下</w:t>
      </w:r>
      <w:r w:rsidRPr="00682E8A">
        <w:rPr>
          <w:rFonts w:ascii="Times" w:hAnsi="Times"/>
        </w:rPr>
        <w:t>perf stat</w:t>
      </w:r>
      <w:r w:rsidRPr="00682E8A">
        <w:rPr>
          <w:rFonts w:ascii="Times" w:hAnsi="Times"/>
        </w:rPr>
        <w:t>能否正常监控上述事件？</w:t>
      </w:r>
    </w:p>
    <w:p w:rsidR="00DA0214" w:rsidRPr="00682E8A" w:rsidRDefault="00DA0214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</w:rPr>
      </w:pPr>
    </w:p>
    <w:p w:rsidR="00DA0214" w:rsidRPr="00682E8A" w:rsidRDefault="00DA0214">
      <w:pPr>
        <w:rPr>
          <w:rFonts w:ascii="Times" w:hAnsi="Times"/>
          <w:b/>
          <w:bCs/>
        </w:rPr>
      </w:pPr>
    </w:p>
    <w:p w:rsidR="00DA0214" w:rsidRPr="00682E8A" w:rsidRDefault="00DA0214">
      <w:pPr>
        <w:rPr>
          <w:rFonts w:ascii="Times" w:hAnsi="Times"/>
          <w:b/>
          <w:bCs/>
        </w:rPr>
      </w:pPr>
      <w:r w:rsidRPr="00682E8A">
        <w:rPr>
          <w:rFonts w:ascii="Times" w:hAnsi="Times"/>
          <w:b/>
          <w:bCs/>
        </w:rPr>
        <w:t>其他相关信息：</w:t>
      </w:r>
    </w:p>
    <w:p w:rsidR="007706BD" w:rsidRPr="00682E8A" w:rsidRDefault="008B7950">
      <w:pPr>
        <w:rPr>
          <w:rFonts w:ascii="Times" w:hAnsi="Times"/>
        </w:rPr>
      </w:pPr>
      <w:proofErr w:type="spellStart"/>
      <w:r w:rsidRPr="00682E8A">
        <w:rPr>
          <w:rFonts w:ascii="Times" w:hAnsi="Times"/>
        </w:rPr>
        <w:t>Lspci</w:t>
      </w:r>
      <w:proofErr w:type="spellEnd"/>
      <w:r w:rsidRPr="00682E8A">
        <w:rPr>
          <w:rFonts w:ascii="Times" w:hAnsi="Times"/>
        </w:rPr>
        <w:t>查看相关信息如下：</w:t>
      </w:r>
    </w:p>
    <w:p w:rsidR="008B7950" w:rsidRPr="00682E8A" w:rsidRDefault="008B7950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41E53D2B" wp14:editId="1A3925CC">
            <wp:extent cx="5274310" cy="1760855"/>
            <wp:effectExtent l="0" t="0" r="0" b="4445"/>
            <wp:docPr id="1779551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1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Pr="00682E8A" w:rsidRDefault="008B7950">
      <w:pPr>
        <w:rPr>
          <w:rFonts w:ascii="Times" w:hAnsi="Times"/>
        </w:rPr>
      </w:pPr>
      <w:r w:rsidRPr="00682E8A">
        <w:rPr>
          <w:rFonts w:ascii="Times" w:hAnsi="Times"/>
        </w:rPr>
        <w:lastRenderedPageBreak/>
        <w:drawing>
          <wp:inline distT="0" distB="0" distL="0" distR="0" wp14:anchorId="74C9CEB9" wp14:editId="2057392B">
            <wp:extent cx="5274310" cy="6406515"/>
            <wp:effectExtent l="0" t="0" r="0" b="0"/>
            <wp:docPr id="412482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2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  <w:proofErr w:type="spellStart"/>
      <w:r w:rsidRPr="00682E8A">
        <w:rPr>
          <w:rFonts w:ascii="Times" w:hAnsi="Times"/>
        </w:rPr>
        <w:t>Dmseg</w:t>
      </w:r>
      <w:proofErr w:type="spellEnd"/>
      <w:r w:rsidRPr="00682E8A">
        <w:rPr>
          <w:rFonts w:ascii="Times" w:hAnsi="Times"/>
        </w:rPr>
        <w:t>信息</w:t>
      </w:r>
    </w:p>
    <w:p w:rsidR="008B7950" w:rsidRPr="00682E8A" w:rsidRDefault="008B7950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7CCCC96C" wp14:editId="3CE7E3E9">
            <wp:extent cx="5274310" cy="777875"/>
            <wp:effectExtent l="0" t="0" r="0" b="0"/>
            <wp:docPr id="1741586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6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  <w:r w:rsidRPr="00682E8A">
        <w:rPr>
          <w:rFonts w:ascii="Times" w:hAnsi="Times"/>
        </w:rPr>
        <w:lastRenderedPageBreak/>
        <w:t>Grub</w:t>
      </w:r>
      <w:r w:rsidRPr="00682E8A">
        <w:rPr>
          <w:rFonts w:ascii="Times" w:hAnsi="Times"/>
        </w:rPr>
        <w:t>信息：</w:t>
      </w:r>
    </w:p>
    <w:p w:rsidR="008B7950" w:rsidRPr="00682E8A" w:rsidRDefault="00DA0214">
      <w:pPr>
        <w:rPr>
          <w:rFonts w:ascii="Times" w:hAnsi="Times"/>
        </w:rPr>
      </w:pPr>
      <w:r w:rsidRPr="00682E8A">
        <w:rPr>
          <w:rFonts w:ascii="Times" w:hAnsi="Times"/>
        </w:rPr>
        <w:drawing>
          <wp:inline distT="0" distB="0" distL="0" distR="0" wp14:anchorId="64A785E8" wp14:editId="7FBADDC9">
            <wp:extent cx="5274310" cy="4072890"/>
            <wp:effectExtent l="0" t="0" r="0" b="3810"/>
            <wp:docPr id="286673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p w:rsidR="008B7950" w:rsidRPr="00682E8A" w:rsidRDefault="008B7950">
      <w:pPr>
        <w:rPr>
          <w:rFonts w:ascii="Times" w:hAnsi="Times"/>
        </w:rPr>
      </w:pPr>
    </w:p>
    <w:sectPr w:rsidR="008B7950" w:rsidRPr="00682E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B5"/>
    <w:rsid w:val="00051015"/>
    <w:rsid w:val="00054660"/>
    <w:rsid w:val="00071FFA"/>
    <w:rsid w:val="00081B40"/>
    <w:rsid w:val="00086974"/>
    <w:rsid w:val="000E4450"/>
    <w:rsid w:val="00105079"/>
    <w:rsid w:val="00120B2B"/>
    <w:rsid w:val="00136B10"/>
    <w:rsid w:val="00176456"/>
    <w:rsid w:val="001C24C4"/>
    <w:rsid w:val="001C35AE"/>
    <w:rsid w:val="001E2AA1"/>
    <w:rsid w:val="001F40D3"/>
    <w:rsid w:val="001F59BE"/>
    <w:rsid w:val="00200781"/>
    <w:rsid w:val="00203D38"/>
    <w:rsid w:val="00247F34"/>
    <w:rsid w:val="00253553"/>
    <w:rsid w:val="00271342"/>
    <w:rsid w:val="002A7A30"/>
    <w:rsid w:val="002F039B"/>
    <w:rsid w:val="00331C55"/>
    <w:rsid w:val="00337C76"/>
    <w:rsid w:val="00374370"/>
    <w:rsid w:val="003768BB"/>
    <w:rsid w:val="003865CE"/>
    <w:rsid w:val="00391186"/>
    <w:rsid w:val="00396A0C"/>
    <w:rsid w:val="003A216A"/>
    <w:rsid w:val="003A6482"/>
    <w:rsid w:val="003D1ADA"/>
    <w:rsid w:val="003D57E1"/>
    <w:rsid w:val="003D5BB2"/>
    <w:rsid w:val="003F524F"/>
    <w:rsid w:val="003F6241"/>
    <w:rsid w:val="003F7090"/>
    <w:rsid w:val="004036EB"/>
    <w:rsid w:val="00407CE3"/>
    <w:rsid w:val="00442DF2"/>
    <w:rsid w:val="00451DEF"/>
    <w:rsid w:val="004A426C"/>
    <w:rsid w:val="004D2E3C"/>
    <w:rsid w:val="004E7C3C"/>
    <w:rsid w:val="004F70D8"/>
    <w:rsid w:val="00527B6D"/>
    <w:rsid w:val="005737D8"/>
    <w:rsid w:val="0057623D"/>
    <w:rsid w:val="005924EA"/>
    <w:rsid w:val="00602366"/>
    <w:rsid w:val="00620943"/>
    <w:rsid w:val="006314FE"/>
    <w:rsid w:val="00646C9F"/>
    <w:rsid w:val="00680F88"/>
    <w:rsid w:val="006820B4"/>
    <w:rsid w:val="00682E8A"/>
    <w:rsid w:val="00694FAE"/>
    <w:rsid w:val="006E33D5"/>
    <w:rsid w:val="00726ACA"/>
    <w:rsid w:val="0074267D"/>
    <w:rsid w:val="0075280A"/>
    <w:rsid w:val="007706BD"/>
    <w:rsid w:val="007774E4"/>
    <w:rsid w:val="007B5192"/>
    <w:rsid w:val="007C0731"/>
    <w:rsid w:val="00874345"/>
    <w:rsid w:val="00875272"/>
    <w:rsid w:val="008B7546"/>
    <w:rsid w:val="008B7950"/>
    <w:rsid w:val="008E6579"/>
    <w:rsid w:val="0092312C"/>
    <w:rsid w:val="009339E1"/>
    <w:rsid w:val="009541D5"/>
    <w:rsid w:val="009708F5"/>
    <w:rsid w:val="009A46AC"/>
    <w:rsid w:val="009A52E8"/>
    <w:rsid w:val="009B310A"/>
    <w:rsid w:val="009D201A"/>
    <w:rsid w:val="009D2FBC"/>
    <w:rsid w:val="00A16F39"/>
    <w:rsid w:val="00A63160"/>
    <w:rsid w:val="00A71021"/>
    <w:rsid w:val="00A730E7"/>
    <w:rsid w:val="00A740B4"/>
    <w:rsid w:val="00A74209"/>
    <w:rsid w:val="00AB5069"/>
    <w:rsid w:val="00AC107E"/>
    <w:rsid w:val="00AD375A"/>
    <w:rsid w:val="00B138D5"/>
    <w:rsid w:val="00B33E58"/>
    <w:rsid w:val="00B35AFE"/>
    <w:rsid w:val="00B402B3"/>
    <w:rsid w:val="00B4184B"/>
    <w:rsid w:val="00B4399E"/>
    <w:rsid w:val="00B461A9"/>
    <w:rsid w:val="00B46263"/>
    <w:rsid w:val="00B64710"/>
    <w:rsid w:val="00B9715A"/>
    <w:rsid w:val="00BD1742"/>
    <w:rsid w:val="00C04EC2"/>
    <w:rsid w:val="00C075CC"/>
    <w:rsid w:val="00C14760"/>
    <w:rsid w:val="00C24EB5"/>
    <w:rsid w:val="00C56CA5"/>
    <w:rsid w:val="00C57ED3"/>
    <w:rsid w:val="00C60190"/>
    <w:rsid w:val="00C63440"/>
    <w:rsid w:val="00C84849"/>
    <w:rsid w:val="00CB0D18"/>
    <w:rsid w:val="00CB59D7"/>
    <w:rsid w:val="00CB6AD8"/>
    <w:rsid w:val="00CC7EC9"/>
    <w:rsid w:val="00CD113B"/>
    <w:rsid w:val="00CF04A5"/>
    <w:rsid w:val="00D43269"/>
    <w:rsid w:val="00D713B4"/>
    <w:rsid w:val="00D72941"/>
    <w:rsid w:val="00D7496F"/>
    <w:rsid w:val="00D80318"/>
    <w:rsid w:val="00D9362C"/>
    <w:rsid w:val="00DA0214"/>
    <w:rsid w:val="00DB5C1B"/>
    <w:rsid w:val="00DB6743"/>
    <w:rsid w:val="00DC65A2"/>
    <w:rsid w:val="00DD1B4E"/>
    <w:rsid w:val="00DF5D16"/>
    <w:rsid w:val="00E10F3D"/>
    <w:rsid w:val="00E407CD"/>
    <w:rsid w:val="00E535A6"/>
    <w:rsid w:val="00E853E3"/>
    <w:rsid w:val="00E854FC"/>
    <w:rsid w:val="00E969D4"/>
    <w:rsid w:val="00EA5136"/>
    <w:rsid w:val="00EB2A1A"/>
    <w:rsid w:val="00EB40E7"/>
    <w:rsid w:val="00EF2F33"/>
    <w:rsid w:val="00F202F5"/>
    <w:rsid w:val="00F237B8"/>
    <w:rsid w:val="00F55D73"/>
    <w:rsid w:val="00F710DA"/>
    <w:rsid w:val="00F96E39"/>
    <w:rsid w:val="00FA770C"/>
    <w:rsid w:val="00FA7808"/>
    <w:rsid w:val="00FC595F"/>
    <w:rsid w:val="00FD6D5A"/>
    <w:rsid w:val="00FE274B"/>
    <w:rsid w:val="00FE5BC5"/>
    <w:rsid w:val="00FE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91E55"/>
  <w15:chartTrackingRefBased/>
  <w15:docId w15:val="{318D0992-5DC4-914F-ABC4-FB34B69A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6</TotalTime>
  <Pages>4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 文韬</dc:creator>
  <cp:keywords/>
  <dc:description/>
  <cp:lastModifiedBy>洪 文韬</cp:lastModifiedBy>
  <cp:revision>6</cp:revision>
  <dcterms:created xsi:type="dcterms:W3CDTF">2024-08-21T06:45:00Z</dcterms:created>
  <dcterms:modified xsi:type="dcterms:W3CDTF">2024-08-21T07:01:00Z</dcterms:modified>
</cp:coreProperties>
</file>